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b22d0ff del 14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2023-02-14T12:40:39Z</dcterms:created>
  <dcterms:modified xsi:type="dcterms:W3CDTF">2023-02-14T12:40:39Z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