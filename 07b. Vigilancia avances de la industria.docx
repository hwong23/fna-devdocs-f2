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c748eb9 del 08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2023-03-08T16:40:50Z</dcterms:created>
  <dcterms:modified xsi:type="dcterms:W3CDTF">2023-03-08T16:40:50Z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