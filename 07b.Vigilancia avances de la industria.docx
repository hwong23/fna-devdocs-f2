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befe15b del 24 Jul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p>
      <w:pPr>
        <w:pStyle w:val="FirstParagraph"/>
      </w:pP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2023-07-24T10:01:18Z</dcterms:created>
  <dcterms:modified xsi:type="dcterms:W3CDTF">2023-07-24T10:01:18Z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