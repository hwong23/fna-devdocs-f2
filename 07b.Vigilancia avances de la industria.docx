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fcb2f56 del 15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2023-06-15T19:34:27Z</dcterms:created>
  <dcterms:modified xsi:type="dcterms:W3CDTF">2023-06-15T19:34:27Z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