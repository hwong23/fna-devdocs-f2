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6ddfe81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2023-01-31T12:43:18Z</dcterms:created>
  <dcterms:modified xsi:type="dcterms:W3CDTF">2023-01-31T12:43:18Z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