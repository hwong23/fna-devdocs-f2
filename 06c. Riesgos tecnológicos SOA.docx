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778f21d 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2023-02-06T01:50:29Z</dcterms:created>
  <dcterms:modified xsi:type="dcterms:W3CDTF">2023-02-06T01:50:29Z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