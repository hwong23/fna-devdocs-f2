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f0e4ac9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2023-01-31T04:54:15Z</dcterms:created>
  <dcterms:modified xsi:type="dcterms:W3CDTF">2023-01-31T04:54:15Z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