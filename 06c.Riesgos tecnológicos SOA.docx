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e31bd2a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2023-01-31T05:00:10Z</dcterms:created>
  <dcterms:modified xsi:type="dcterms:W3CDTF">2023-01-31T05:00:10Z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