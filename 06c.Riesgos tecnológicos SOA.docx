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48b3d53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2023-04-25T23:41:42Z</dcterms:created>
  <dcterms:modified xsi:type="dcterms:W3CDTF">2023-04-25T23:41:42Z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