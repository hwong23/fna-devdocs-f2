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19c9d01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2023-01-31T12:00:23Z</dcterms:created>
  <dcterms:modified xsi:type="dcterms:W3CDTF">2023-01-31T12:00:23Z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